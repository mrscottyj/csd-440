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7C324743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A25B97">
        <w:t>3</w:t>
      </w:r>
      <w:r w:rsidR="00D851A1">
        <w:t>.</w:t>
      </w:r>
      <w:r w:rsidR="00BE4CB0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1E2295FE" w:rsidR="002C79E6" w:rsidRDefault="00182361" w:rsidP="002C79E6">
      <w:pPr>
        <w:pStyle w:val="Subtitle"/>
      </w:pPr>
      <w:r>
        <w:t>CSD</w:t>
      </w:r>
      <w:r w:rsidR="00A25B97">
        <w:t>440</w:t>
      </w:r>
      <w:r w:rsidR="00630EBF">
        <w:t>:</w:t>
      </w:r>
      <w:r w:rsidR="002C79E6">
        <w:t xml:space="preserve"> </w:t>
      </w:r>
      <w:r w:rsidR="00A25B97">
        <w:t>Server Side Scripting</w:t>
      </w:r>
    </w:p>
    <w:p w14:paraId="6649DFC2" w14:textId="35B66CF1" w:rsidR="002C79E6" w:rsidRDefault="00EC646B" w:rsidP="002C79E6">
      <w:pPr>
        <w:pStyle w:val="Subtitle"/>
      </w:pPr>
      <w:r>
        <w:t xml:space="preserve">Professor </w:t>
      </w:r>
      <w:r w:rsidR="00A25B97">
        <w:t>Payne</w:t>
      </w:r>
    </w:p>
    <w:p w14:paraId="143BF588" w14:textId="1C073D2D" w:rsidR="00AD500B" w:rsidRDefault="00A25B97" w:rsidP="00AD500B">
      <w:pPr>
        <w:pStyle w:val="Subtitle"/>
      </w:pPr>
      <w:r>
        <w:t>April 1st</w:t>
      </w:r>
      <w:r w:rsidR="00630EBF">
        <w:t>, 202</w:t>
      </w:r>
      <w:r w:rsidR="008B265C">
        <w:t>5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7A6838D5" w:rsidR="006540C5" w:rsidRPr="00DB2B83" w:rsidRDefault="00A25B97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0B59483B" wp14:editId="036CE1F9">
            <wp:extent cx="5943600" cy="2945130"/>
            <wp:effectExtent l="0" t="0" r="0" b="7620"/>
            <wp:docPr id="43914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43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0C5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DE50" w14:textId="77777777" w:rsidR="00CC42EA" w:rsidRDefault="00CC42EA">
      <w:pPr>
        <w:spacing w:line="240" w:lineRule="auto"/>
      </w:pPr>
      <w:r>
        <w:separator/>
      </w:r>
    </w:p>
    <w:p w14:paraId="73CC824B" w14:textId="77777777" w:rsidR="00CC42EA" w:rsidRDefault="00CC42EA"/>
  </w:endnote>
  <w:endnote w:type="continuationSeparator" w:id="0">
    <w:p w14:paraId="70BFF185" w14:textId="77777777" w:rsidR="00CC42EA" w:rsidRDefault="00CC42EA">
      <w:pPr>
        <w:spacing w:line="240" w:lineRule="auto"/>
      </w:pPr>
      <w:r>
        <w:continuationSeparator/>
      </w:r>
    </w:p>
    <w:p w14:paraId="0EA17275" w14:textId="77777777" w:rsidR="00CC42EA" w:rsidRDefault="00CC42EA"/>
  </w:endnote>
  <w:endnote w:type="continuationNotice" w:id="1">
    <w:p w14:paraId="2CC86C46" w14:textId="77777777" w:rsidR="00CC42EA" w:rsidRDefault="00CC42E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6D91" w14:textId="77777777" w:rsidR="00CC42EA" w:rsidRDefault="00CC42EA">
      <w:pPr>
        <w:spacing w:line="240" w:lineRule="auto"/>
      </w:pPr>
      <w:r>
        <w:separator/>
      </w:r>
    </w:p>
    <w:p w14:paraId="0D654126" w14:textId="77777777" w:rsidR="00CC42EA" w:rsidRDefault="00CC42EA"/>
  </w:footnote>
  <w:footnote w:type="continuationSeparator" w:id="0">
    <w:p w14:paraId="726C1CDE" w14:textId="77777777" w:rsidR="00CC42EA" w:rsidRDefault="00CC42EA">
      <w:pPr>
        <w:spacing w:line="240" w:lineRule="auto"/>
      </w:pPr>
      <w:r>
        <w:continuationSeparator/>
      </w:r>
    </w:p>
    <w:p w14:paraId="389C544E" w14:textId="77777777" w:rsidR="00CC42EA" w:rsidRDefault="00CC42EA"/>
  </w:footnote>
  <w:footnote w:type="continuationNotice" w:id="1">
    <w:p w14:paraId="1F8F2DC8" w14:textId="77777777" w:rsidR="00CC42EA" w:rsidRDefault="00CC42E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820FA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2057EB"/>
    <w:rsid w:val="002337C6"/>
    <w:rsid w:val="002409F0"/>
    <w:rsid w:val="00246562"/>
    <w:rsid w:val="00247D4F"/>
    <w:rsid w:val="0025123B"/>
    <w:rsid w:val="0028014A"/>
    <w:rsid w:val="002906C5"/>
    <w:rsid w:val="00294AA1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70B00"/>
    <w:rsid w:val="00371416"/>
    <w:rsid w:val="003804CC"/>
    <w:rsid w:val="00386904"/>
    <w:rsid w:val="003C38ED"/>
    <w:rsid w:val="003C5D52"/>
    <w:rsid w:val="0045181C"/>
    <w:rsid w:val="00466597"/>
    <w:rsid w:val="0049417C"/>
    <w:rsid w:val="0050737A"/>
    <w:rsid w:val="005076F0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8410C"/>
    <w:rsid w:val="00685346"/>
    <w:rsid w:val="006B38E4"/>
    <w:rsid w:val="006C399E"/>
    <w:rsid w:val="0070322E"/>
    <w:rsid w:val="00760633"/>
    <w:rsid w:val="007B6E8C"/>
    <w:rsid w:val="007E2CF6"/>
    <w:rsid w:val="007F0973"/>
    <w:rsid w:val="00802318"/>
    <w:rsid w:val="00844EC1"/>
    <w:rsid w:val="0084601F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95871"/>
    <w:rsid w:val="009A0826"/>
    <w:rsid w:val="009C7182"/>
    <w:rsid w:val="009D186D"/>
    <w:rsid w:val="009D61CD"/>
    <w:rsid w:val="00A13321"/>
    <w:rsid w:val="00A20BB7"/>
    <w:rsid w:val="00A218D5"/>
    <w:rsid w:val="00A25B9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A32"/>
    <w:rsid w:val="00AE6EFA"/>
    <w:rsid w:val="00AF7C37"/>
    <w:rsid w:val="00B162C7"/>
    <w:rsid w:val="00B42FD6"/>
    <w:rsid w:val="00B459AA"/>
    <w:rsid w:val="00B55585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E714B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C42EA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51C40"/>
    <w:rsid w:val="00E60A64"/>
    <w:rsid w:val="00E67454"/>
    <w:rsid w:val="00E96400"/>
    <w:rsid w:val="00EB7CFC"/>
    <w:rsid w:val="00EC289F"/>
    <w:rsid w:val="00EC646B"/>
    <w:rsid w:val="00EF55C5"/>
    <w:rsid w:val="00F0070F"/>
    <w:rsid w:val="00F06D72"/>
    <w:rsid w:val="00F6242A"/>
    <w:rsid w:val="00F720BB"/>
    <w:rsid w:val="00FA0459"/>
    <w:rsid w:val="00FB0520"/>
    <w:rsid w:val="00FD0666"/>
    <w:rsid w:val="00FD3CF9"/>
    <w:rsid w:val="00FE14A6"/>
    <w:rsid w:val="00FE623A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3</TotalTime>
  <Pages>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5</cp:revision>
  <dcterms:created xsi:type="dcterms:W3CDTF">2026-03-30T03:26:00Z</dcterms:created>
  <dcterms:modified xsi:type="dcterms:W3CDTF">2026-04-13T02:55:00Z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