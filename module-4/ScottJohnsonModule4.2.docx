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33AAF9BE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52674D">
        <w:t>4</w:t>
      </w:r>
      <w:r w:rsidR="00D851A1">
        <w:t>.</w:t>
      </w:r>
      <w:r w:rsidR="00BE4CB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1E2295FE" w:rsidR="002C79E6" w:rsidRDefault="00182361" w:rsidP="002C79E6">
      <w:pPr>
        <w:pStyle w:val="Subtitle"/>
      </w:pPr>
      <w:r>
        <w:t>CSD</w:t>
      </w:r>
      <w:r w:rsidR="00A25B97">
        <w:t>440</w:t>
      </w:r>
      <w:r w:rsidR="00630EBF">
        <w:t>:</w:t>
      </w:r>
      <w:r w:rsidR="002C79E6">
        <w:t xml:space="preserve"> </w:t>
      </w:r>
      <w:proofErr w:type="gramStart"/>
      <w:r w:rsidR="00A25B97">
        <w:t>Server Side</w:t>
      </w:r>
      <w:proofErr w:type="gramEnd"/>
      <w:r w:rsidR="00A25B97">
        <w:t xml:space="preserve"> Scripting</w:t>
      </w:r>
    </w:p>
    <w:p w14:paraId="6649DFC2" w14:textId="35B66CF1" w:rsidR="002C79E6" w:rsidRDefault="00EC646B" w:rsidP="002C79E6">
      <w:pPr>
        <w:pStyle w:val="Subtitle"/>
      </w:pPr>
      <w:r>
        <w:t xml:space="preserve">Professor </w:t>
      </w:r>
      <w:r w:rsidR="00A25B97">
        <w:t>Payne</w:t>
      </w:r>
    </w:p>
    <w:p w14:paraId="143BF588" w14:textId="7355D60C" w:rsidR="00AD500B" w:rsidRDefault="00A25B97" w:rsidP="00AD500B">
      <w:pPr>
        <w:pStyle w:val="Subtitle"/>
      </w:pPr>
      <w:r>
        <w:t>April 1</w:t>
      </w:r>
      <w:r w:rsidR="0052674D">
        <w:t>1th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9C34CB" w:rsidR="006540C5" w:rsidRPr="00DB2B83" w:rsidRDefault="0052674D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01A20493" wp14:editId="529AA98A">
            <wp:extent cx="5943600" cy="3783965"/>
            <wp:effectExtent l="0" t="0" r="0" b="6985"/>
            <wp:docPr id="13738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C5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F3F4" w14:textId="77777777" w:rsidR="00056CD8" w:rsidRDefault="00056CD8">
      <w:pPr>
        <w:spacing w:line="240" w:lineRule="auto"/>
      </w:pPr>
      <w:r>
        <w:separator/>
      </w:r>
    </w:p>
    <w:p w14:paraId="48908113" w14:textId="77777777" w:rsidR="00056CD8" w:rsidRDefault="00056CD8"/>
  </w:endnote>
  <w:endnote w:type="continuationSeparator" w:id="0">
    <w:p w14:paraId="2E8D8015" w14:textId="77777777" w:rsidR="00056CD8" w:rsidRDefault="00056CD8">
      <w:pPr>
        <w:spacing w:line="240" w:lineRule="auto"/>
      </w:pPr>
      <w:r>
        <w:continuationSeparator/>
      </w:r>
    </w:p>
    <w:p w14:paraId="05776805" w14:textId="77777777" w:rsidR="00056CD8" w:rsidRDefault="00056CD8"/>
  </w:endnote>
  <w:endnote w:type="continuationNotice" w:id="1">
    <w:p w14:paraId="7833C250" w14:textId="77777777" w:rsidR="00056CD8" w:rsidRDefault="00056C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9F94" w14:textId="77777777" w:rsidR="00056CD8" w:rsidRDefault="00056CD8">
      <w:pPr>
        <w:spacing w:line="240" w:lineRule="auto"/>
      </w:pPr>
      <w:r>
        <w:separator/>
      </w:r>
    </w:p>
    <w:p w14:paraId="5446E37B" w14:textId="77777777" w:rsidR="00056CD8" w:rsidRDefault="00056CD8"/>
  </w:footnote>
  <w:footnote w:type="continuationSeparator" w:id="0">
    <w:p w14:paraId="78F74324" w14:textId="77777777" w:rsidR="00056CD8" w:rsidRDefault="00056CD8">
      <w:pPr>
        <w:spacing w:line="240" w:lineRule="auto"/>
      </w:pPr>
      <w:r>
        <w:continuationSeparator/>
      </w:r>
    </w:p>
    <w:p w14:paraId="40D7B5D6" w14:textId="77777777" w:rsidR="00056CD8" w:rsidRDefault="00056CD8"/>
  </w:footnote>
  <w:footnote w:type="continuationNotice" w:id="1">
    <w:p w14:paraId="5B4BD6AD" w14:textId="77777777" w:rsidR="00056CD8" w:rsidRDefault="00056CD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45181C"/>
    <w:rsid w:val="00466597"/>
    <w:rsid w:val="0049417C"/>
    <w:rsid w:val="0050737A"/>
    <w:rsid w:val="005076F0"/>
    <w:rsid w:val="0052674D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8410C"/>
    <w:rsid w:val="00685346"/>
    <w:rsid w:val="006B38E4"/>
    <w:rsid w:val="006C399E"/>
    <w:rsid w:val="0070322E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7797C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2026-04-13T02:55:00Z</dcterms:created>
  <dcterms:modified xsi:type="dcterms:W3CDTF">2026-04-17T02:56:00Z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