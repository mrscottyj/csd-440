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B1A51" w14:textId="77777777" w:rsidR="002C79E6" w:rsidRDefault="002C79E6" w:rsidP="002C79E6"/>
    <w:p w14:paraId="151D7F9A" w14:textId="77777777" w:rsidR="002C79E6" w:rsidRDefault="002C79E6" w:rsidP="002C79E6"/>
    <w:p w14:paraId="27B4F92F" w14:textId="77777777" w:rsidR="002C79E6" w:rsidRDefault="002C79E6" w:rsidP="002C79E6"/>
    <w:p w14:paraId="64C8496D" w14:textId="77777777" w:rsidR="002C79E6" w:rsidRDefault="002C79E6" w:rsidP="002C79E6"/>
    <w:p w14:paraId="72B5D421" w14:textId="77777777" w:rsidR="002C79E6" w:rsidRDefault="002C79E6" w:rsidP="002C79E6"/>
    <w:p w14:paraId="4497E7A8" w14:textId="318398B6" w:rsidR="6A36C4BF" w:rsidRPr="00B863FB" w:rsidRDefault="00182361" w:rsidP="00B863FB">
      <w:pPr>
        <w:pStyle w:val="Title"/>
      </w:pPr>
      <w:r>
        <w:t>Module</w:t>
      </w:r>
      <w:r w:rsidR="00630EBF">
        <w:t xml:space="preserve"> </w:t>
      </w:r>
      <w:r w:rsidR="00903C04">
        <w:t>5</w:t>
      </w:r>
      <w:r w:rsidR="00D851A1">
        <w:t>.</w:t>
      </w:r>
      <w:r w:rsidR="00BE4CB0">
        <w:t>2</w:t>
      </w:r>
      <w:r w:rsidR="00B80F07">
        <w:t xml:space="preserve"> </w:t>
      </w:r>
      <w:r w:rsidR="0013648C">
        <w:t>Assignment</w:t>
      </w:r>
    </w:p>
    <w:p w14:paraId="129EE0A4" w14:textId="2220628E" w:rsidR="201D26C8" w:rsidRDefault="201D26C8" w:rsidP="002C79E6">
      <w:pPr>
        <w:pStyle w:val="Subtitle"/>
      </w:pPr>
    </w:p>
    <w:p w14:paraId="741CA76D" w14:textId="4A7C5B31" w:rsidR="00A417C1" w:rsidRDefault="00630EBF" w:rsidP="002C79E6">
      <w:pPr>
        <w:pStyle w:val="Subtitle"/>
      </w:pPr>
      <w:r>
        <w:t>Scott Johnson</w:t>
      </w:r>
    </w:p>
    <w:p w14:paraId="0A4FF51D" w14:textId="0B6A4479" w:rsidR="002C79E6" w:rsidRDefault="00630EBF" w:rsidP="002C79E6">
      <w:pPr>
        <w:pStyle w:val="Subtitle"/>
      </w:pPr>
      <w:r>
        <w:t>Bellevue University</w:t>
      </w:r>
    </w:p>
    <w:p w14:paraId="387B1E65" w14:textId="1E2295FE" w:rsidR="002C79E6" w:rsidRDefault="00182361" w:rsidP="002C79E6">
      <w:pPr>
        <w:pStyle w:val="Subtitle"/>
      </w:pPr>
      <w:r>
        <w:t>CSD</w:t>
      </w:r>
      <w:r w:rsidR="00A25B97">
        <w:t>440</w:t>
      </w:r>
      <w:r w:rsidR="00630EBF">
        <w:t>:</w:t>
      </w:r>
      <w:r w:rsidR="002C79E6">
        <w:t xml:space="preserve"> </w:t>
      </w:r>
      <w:r w:rsidR="00A25B97">
        <w:t>Server Side Scripting</w:t>
      </w:r>
    </w:p>
    <w:p w14:paraId="6649DFC2" w14:textId="35B66CF1" w:rsidR="002C79E6" w:rsidRDefault="00EC646B" w:rsidP="002C79E6">
      <w:pPr>
        <w:pStyle w:val="Subtitle"/>
      </w:pPr>
      <w:r>
        <w:t xml:space="preserve">Professor </w:t>
      </w:r>
      <w:r w:rsidR="00A25B97">
        <w:t>Payne</w:t>
      </w:r>
    </w:p>
    <w:p w14:paraId="143BF588" w14:textId="5D2E2092" w:rsidR="00AD500B" w:rsidRDefault="00A25B97" w:rsidP="00AD500B">
      <w:pPr>
        <w:pStyle w:val="Subtitle"/>
      </w:pPr>
      <w:r>
        <w:t>April 1</w:t>
      </w:r>
      <w:r w:rsidR="00903C04">
        <w:t>7</w:t>
      </w:r>
      <w:r w:rsidR="0052674D">
        <w:t>th</w:t>
      </w:r>
      <w:r w:rsidR="00630EBF">
        <w:t>, 202</w:t>
      </w:r>
      <w:r w:rsidR="008B265C">
        <w:t>5</w:t>
      </w:r>
    </w:p>
    <w:p w14:paraId="7957C918" w14:textId="1BF176A8" w:rsidR="00AF7C37" w:rsidRDefault="00AF7C37" w:rsidP="00DB2B83">
      <w:pPr>
        <w:ind w:firstLine="0"/>
      </w:pPr>
    </w:p>
    <w:p w14:paraId="560FD050" w14:textId="77777777" w:rsidR="00DB2B83" w:rsidRDefault="00DB2B83" w:rsidP="00DB2B83">
      <w:pPr>
        <w:ind w:firstLine="0"/>
      </w:pPr>
    </w:p>
    <w:p w14:paraId="1107C833" w14:textId="77777777" w:rsidR="00DB2B83" w:rsidRDefault="00DB2B83" w:rsidP="00DB2B83">
      <w:pPr>
        <w:ind w:firstLine="0"/>
      </w:pPr>
    </w:p>
    <w:p w14:paraId="4B1A057C" w14:textId="77777777" w:rsidR="00DB2B83" w:rsidRDefault="00DB2B83" w:rsidP="00DB2B83">
      <w:pPr>
        <w:ind w:firstLine="0"/>
      </w:pPr>
    </w:p>
    <w:p w14:paraId="08FE2E47" w14:textId="77777777" w:rsidR="00DB2B83" w:rsidRDefault="00DB2B83" w:rsidP="00DB2B83">
      <w:pPr>
        <w:ind w:firstLine="0"/>
      </w:pPr>
    </w:p>
    <w:p w14:paraId="72D02410" w14:textId="77777777" w:rsidR="00DB2B83" w:rsidRDefault="00DB2B83" w:rsidP="00DB2B83">
      <w:pPr>
        <w:ind w:firstLine="0"/>
      </w:pPr>
    </w:p>
    <w:p w14:paraId="6456C25F" w14:textId="77777777" w:rsidR="00DB2B83" w:rsidRDefault="00DB2B83" w:rsidP="00DB2B83">
      <w:pPr>
        <w:ind w:firstLine="0"/>
      </w:pPr>
    </w:p>
    <w:p w14:paraId="0F3C9F76" w14:textId="77777777" w:rsidR="00DB2B83" w:rsidRDefault="00DB2B83" w:rsidP="00DB2B83">
      <w:pPr>
        <w:ind w:firstLine="0"/>
      </w:pPr>
    </w:p>
    <w:p w14:paraId="527D1DB0" w14:textId="77777777" w:rsidR="00DB2B83" w:rsidRDefault="00DB2B83" w:rsidP="00DB2B83">
      <w:pPr>
        <w:ind w:firstLine="0"/>
      </w:pPr>
    </w:p>
    <w:p w14:paraId="13E3772C" w14:textId="77777777" w:rsidR="00DB2B83" w:rsidRDefault="00DB2B83" w:rsidP="00DB2B83">
      <w:pPr>
        <w:ind w:firstLine="0"/>
      </w:pPr>
    </w:p>
    <w:p w14:paraId="22577E52" w14:textId="77777777" w:rsidR="00DB2B83" w:rsidRDefault="00DB2B83" w:rsidP="00DB2B83">
      <w:pPr>
        <w:ind w:firstLine="0"/>
      </w:pPr>
    </w:p>
    <w:p w14:paraId="0A4EB95D" w14:textId="77777777" w:rsidR="006540C5" w:rsidRDefault="006540C5" w:rsidP="00DB2B83">
      <w:pPr>
        <w:ind w:firstLine="0"/>
      </w:pPr>
    </w:p>
    <w:p w14:paraId="2700E101" w14:textId="410D0873" w:rsidR="006540C5" w:rsidRPr="00DB2B83" w:rsidRDefault="00903C04" w:rsidP="00DB2B83">
      <w:pPr>
        <w:ind w:firstLine="0"/>
        <w:rPr>
          <w:rFonts w:eastAsia="Calibri" w:cs="Calibri"/>
          <w:szCs w:val="22"/>
        </w:rPr>
      </w:pPr>
      <w:r>
        <w:rPr>
          <w:noProof/>
        </w:rPr>
        <w:lastRenderedPageBreak/>
        <w:drawing>
          <wp:inline distT="0" distB="0" distL="0" distR="0" wp14:anchorId="2C0A0749" wp14:editId="4033C844">
            <wp:extent cx="5943600" cy="4693285"/>
            <wp:effectExtent l="0" t="0" r="0" b="0"/>
            <wp:docPr id="1215281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2814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40C5" w:rsidRPr="00DB2B83" w:rsidSect="009D61CD">
      <w:footnotePr>
        <w:pos w:val="beneathText"/>
      </w:footnotePr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335B5" w14:textId="77777777" w:rsidR="00E06345" w:rsidRDefault="00E06345">
      <w:pPr>
        <w:spacing w:line="240" w:lineRule="auto"/>
      </w:pPr>
      <w:r>
        <w:separator/>
      </w:r>
    </w:p>
    <w:p w14:paraId="34505917" w14:textId="77777777" w:rsidR="00E06345" w:rsidRDefault="00E06345"/>
  </w:endnote>
  <w:endnote w:type="continuationSeparator" w:id="0">
    <w:p w14:paraId="2574DF76" w14:textId="77777777" w:rsidR="00E06345" w:rsidRDefault="00E06345">
      <w:pPr>
        <w:spacing w:line="240" w:lineRule="auto"/>
      </w:pPr>
      <w:r>
        <w:continuationSeparator/>
      </w:r>
    </w:p>
    <w:p w14:paraId="0FAD76E1" w14:textId="77777777" w:rsidR="00E06345" w:rsidRDefault="00E06345"/>
  </w:endnote>
  <w:endnote w:type="continuationNotice" w:id="1">
    <w:p w14:paraId="49CFE162" w14:textId="77777777" w:rsidR="00E06345" w:rsidRDefault="00E06345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FC65B5" w14:textId="77777777" w:rsidR="00E06345" w:rsidRDefault="00E06345">
      <w:pPr>
        <w:spacing w:line="240" w:lineRule="auto"/>
      </w:pPr>
      <w:r>
        <w:separator/>
      </w:r>
    </w:p>
    <w:p w14:paraId="52D68C8C" w14:textId="77777777" w:rsidR="00E06345" w:rsidRDefault="00E06345"/>
  </w:footnote>
  <w:footnote w:type="continuationSeparator" w:id="0">
    <w:p w14:paraId="5F6ED80F" w14:textId="77777777" w:rsidR="00E06345" w:rsidRDefault="00E06345">
      <w:pPr>
        <w:spacing w:line="240" w:lineRule="auto"/>
      </w:pPr>
      <w:r>
        <w:continuationSeparator/>
      </w:r>
    </w:p>
    <w:p w14:paraId="3A63AF43" w14:textId="77777777" w:rsidR="00E06345" w:rsidRDefault="00E06345"/>
  </w:footnote>
  <w:footnote w:type="continuationNotice" w:id="1">
    <w:p w14:paraId="5680B63D" w14:textId="77777777" w:rsidR="00E06345" w:rsidRDefault="00E06345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ListNumb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num w:numId="1" w16cid:durableId="1583753049">
    <w:abstractNumId w:val="9"/>
  </w:num>
  <w:num w:numId="2" w16cid:durableId="1672021673">
    <w:abstractNumId w:val="7"/>
  </w:num>
  <w:num w:numId="3" w16cid:durableId="1661418664">
    <w:abstractNumId w:val="6"/>
  </w:num>
  <w:num w:numId="4" w16cid:durableId="28338585">
    <w:abstractNumId w:val="5"/>
  </w:num>
  <w:num w:numId="5" w16cid:durableId="10451996">
    <w:abstractNumId w:val="4"/>
  </w:num>
  <w:num w:numId="6" w16cid:durableId="1118185191">
    <w:abstractNumId w:val="8"/>
  </w:num>
  <w:num w:numId="7" w16cid:durableId="944580785">
    <w:abstractNumId w:val="3"/>
  </w:num>
  <w:num w:numId="8" w16cid:durableId="1728843970">
    <w:abstractNumId w:val="2"/>
  </w:num>
  <w:num w:numId="9" w16cid:durableId="261961369">
    <w:abstractNumId w:val="1"/>
  </w:num>
  <w:num w:numId="10" w16cid:durableId="940600249">
    <w:abstractNumId w:val="0"/>
  </w:num>
  <w:num w:numId="11" w16cid:durableId="1773084239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pos w:val="beneathText"/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EBF"/>
    <w:rsid w:val="00023AFE"/>
    <w:rsid w:val="00056CD8"/>
    <w:rsid w:val="0007788C"/>
    <w:rsid w:val="000820FA"/>
    <w:rsid w:val="000A0E9C"/>
    <w:rsid w:val="000A1026"/>
    <w:rsid w:val="000A3D9B"/>
    <w:rsid w:val="000D3E93"/>
    <w:rsid w:val="000D4642"/>
    <w:rsid w:val="000D539D"/>
    <w:rsid w:val="000F3CE5"/>
    <w:rsid w:val="000F6CC5"/>
    <w:rsid w:val="00116273"/>
    <w:rsid w:val="00123DD7"/>
    <w:rsid w:val="0013648C"/>
    <w:rsid w:val="00136D0C"/>
    <w:rsid w:val="001426E2"/>
    <w:rsid w:val="00153595"/>
    <w:rsid w:val="00155F05"/>
    <w:rsid w:val="00157830"/>
    <w:rsid w:val="00180738"/>
    <w:rsid w:val="00182361"/>
    <w:rsid w:val="001829E6"/>
    <w:rsid w:val="002057EB"/>
    <w:rsid w:val="002337C6"/>
    <w:rsid w:val="002409F0"/>
    <w:rsid w:val="00246562"/>
    <w:rsid w:val="00247D4F"/>
    <w:rsid w:val="0025123B"/>
    <w:rsid w:val="0028014A"/>
    <w:rsid w:val="002906C5"/>
    <w:rsid w:val="00293364"/>
    <w:rsid w:val="00294AA1"/>
    <w:rsid w:val="00296538"/>
    <w:rsid w:val="002973B4"/>
    <w:rsid w:val="002C6DB7"/>
    <w:rsid w:val="002C79E6"/>
    <w:rsid w:val="002D7679"/>
    <w:rsid w:val="002E5B9D"/>
    <w:rsid w:val="002F3AE9"/>
    <w:rsid w:val="00301E53"/>
    <w:rsid w:val="003116F6"/>
    <w:rsid w:val="003201F7"/>
    <w:rsid w:val="00370B00"/>
    <w:rsid w:val="00371416"/>
    <w:rsid w:val="003804CC"/>
    <w:rsid w:val="00386904"/>
    <w:rsid w:val="003C38ED"/>
    <w:rsid w:val="003C5D52"/>
    <w:rsid w:val="0045181C"/>
    <w:rsid w:val="00466597"/>
    <w:rsid w:val="0049417C"/>
    <w:rsid w:val="0050737A"/>
    <w:rsid w:val="005076F0"/>
    <w:rsid w:val="0052674D"/>
    <w:rsid w:val="00562889"/>
    <w:rsid w:val="005A1681"/>
    <w:rsid w:val="005B537D"/>
    <w:rsid w:val="005C199E"/>
    <w:rsid w:val="005F1B81"/>
    <w:rsid w:val="0060127C"/>
    <w:rsid w:val="0060548B"/>
    <w:rsid w:val="0061471C"/>
    <w:rsid w:val="00630EBF"/>
    <w:rsid w:val="00643688"/>
    <w:rsid w:val="006540C5"/>
    <w:rsid w:val="00664C1A"/>
    <w:rsid w:val="0068410C"/>
    <w:rsid w:val="00685346"/>
    <w:rsid w:val="006B38E4"/>
    <w:rsid w:val="006C399E"/>
    <w:rsid w:val="0070322E"/>
    <w:rsid w:val="00760633"/>
    <w:rsid w:val="007B6E8C"/>
    <w:rsid w:val="007E2CF6"/>
    <w:rsid w:val="007F0973"/>
    <w:rsid w:val="00802318"/>
    <w:rsid w:val="00844EC1"/>
    <w:rsid w:val="0084601F"/>
    <w:rsid w:val="00862006"/>
    <w:rsid w:val="00873103"/>
    <w:rsid w:val="0087407D"/>
    <w:rsid w:val="00874288"/>
    <w:rsid w:val="0087486E"/>
    <w:rsid w:val="008909C9"/>
    <w:rsid w:val="008B265C"/>
    <w:rsid w:val="008C53C8"/>
    <w:rsid w:val="008D13B7"/>
    <w:rsid w:val="008E015B"/>
    <w:rsid w:val="008E2367"/>
    <w:rsid w:val="008E333F"/>
    <w:rsid w:val="008F0DE2"/>
    <w:rsid w:val="008F4044"/>
    <w:rsid w:val="00903C04"/>
    <w:rsid w:val="00906EF3"/>
    <w:rsid w:val="0091312F"/>
    <w:rsid w:val="00922920"/>
    <w:rsid w:val="00933219"/>
    <w:rsid w:val="0093485A"/>
    <w:rsid w:val="0093760E"/>
    <w:rsid w:val="009650B4"/>
    <w:rsid w:val="009671E0"/>
    <w:rsid w:val="0097599A"/>
    <w:rsid w:val="00995871"/>
    <w:rsid w:val="009A0826"/>
    <w:rsid w:val="009C7182"/>
    <w:rsid w:val="009D186D"/>
    <w:rsid w:val="009D61CD"/>
    <w:rsid w:val="00A13321"/>
    <w:rsid w:val="00A20BB7"/>
    <w:rsid w:val="00A218D5"/>
    <w:rsid w:val="00A25B97"/>
    <w:rsid w:val="00A32656"/>
    <w:rsid w:val="00A37379"/>
    <w:rsid w:val="00A417C1"/>
    <w:rsid w:val="00A57C8B"/>
    <w:rsid w:val="00A7797C"/>
    <w:rsid w:val="00A934C4"/>
    <w:rsid w:val="00A9460B"/>
    <w:rsid w:val="00AB32BB"/>
    <w:rsid w:val="00AC50F8"/>
    <w:rsid w:val="00AD500B"/>
    <w:rsid w:val="00AE0911"/>
    <w:rsid w:val="00AE5A32"/>
    <w:rsid w:val="00AE6EFA"/>
    <w:rsid w:val="00AF7C37"/>
    <w:rsid w:val="00B162C7"/>
    <w:rsid w:val="00B42FD6"/>
    <w:rsid w:val="00B459AA"/>
    <w:rsid w:val="00B55585"/>
    <w:rsid w:val="00B71976"/>
    <w:rsid w:val="00B80F07"/>
    <w:rsid w:val="00B863FB"/>
    <w:rsid w:val="00B86440"/>
    <w:rsid w:val="00B940EB"/>
    <w:rsid w:val="00BA4013"/>
    <w:rsid w:val="00BB0F73"/>
    <w:rsid w:val="00BB2230"/>
    <w:rsid w:val="00BB2D6F"/>
    <w:rsid w:val="00BC5F44"/>
    <w:rsid w:val="00BE05DB"/>
    <w:rsid w:val="00BE4CB0"/>
    <w:rsid w:val="00BE714B"/>
    <w:rsid w:val="00BF23DF"/>
    <w:rsid w:val="00C00F8F"/>
    <w:rsid w:val="00C01D21"/>
    <w:rsid w:val="00C03068"/>
    <w:rsid w:val="00C11D6E"/>
    <w:rsid w:val="00C31FEF"/>
    <w:rsid w:val="00C43788"/>
    <w:rsid w:val="00C5443E"/>
    <w:rsid w:val="00C933D4"/>
    <w:rsid w:val="00CA39A9"/>
    <w:rsid w:val="00CE1771"/>
    <w:rsid w:val="00CE661B"/>
    <w:rsid w:val="00D06147"/>
    <w:rsid w:val="00D06390"/>
    <w:rsid w:val="00D230FF"/>
    <w:rsid w:val="00D27DD6"/>
    <w:rsid w:val="00D4131A"/>
    <w:rsid w:val="00D4551B"/>
    <w:rsid w:val="00D620FD"/>
    <w:rsid w:val="00D621B1"/>
    <w:rsid w:val="00D626FD"/>
    <w:rsid w:val="00D665C0"/>
    <w:rsid w:val="00D75BB7"/>
    <w:rsid w:val="00D851A1"/>
    <w:rsid w:val="00D91044"/>
    <w:rsid w:val="00DB2B83"/>
    <w:rsid w:val="00DC0E48"/>
    <w:rsid w:val="00DD7A79"/>
    <w:rsid w:val="00E06345"/>
    <w:rsid w:val="00E1704D"/>
    <w:rsid w:val="00E24C44"/>
    <w:rsid w:val="00E31F35"/>
    <w:rsid w:val="00E33482"/>
    <w:rsid w:val="00E41175"/>
    <w:rsid w:val="00E51C40"/>
    <w:rsid w:val="00E60A64"/>
    <w:rsid w:val="00E67454"/>
    <w:rsid w:val="00E96400"/>
    <w:rsid w:val="00EB7CFC"/>
    <w:rsid w:val="00EC289F"/>
    <w:rsid w:val="00EC646B"/>
    <w:rsid w:val="00EF55C5"/>
    <w:rsid w:val="00F0070F"/>
    <w:rsid w:val="00F06D72"/>
    <w:rsid w:val="00F6242A"/>
    <w:rsid w:val="00F720BB"/>
    <w:rsid w:val="00FA0459"/>
    <w:rsid w:val="00FB0520"/>
    <w:rsid w:val="00FB1728"/>
    <w:rsid w:val="00FD0666"/>
    <w:rsid w:val="00FD3CF9"/>
    <w:rsid w:val="00FE14A6"/>
    <w:rsid w:val="00FE623A"/>
    <w:rsid w:val="00FF55EC"/>
    <w:rsid w:val="00FF5860"/>
    <w:rsid w:val="014CA2B6"/>
    <w:rsid w:val="0D6E5604"/>
    <w:rsid w:val="1C0665C1"/>
    <w:rsid w:val="1E84F322"/>
    <w:rsid w:val="201D26C8"/>
    <w:rsid w:val="212F006F"/>
    <w:rsid w:val="2CCDFC8D"/>
    <w:rsid w:val="3236C9DF"/>
    <w:rsid w:val="3660B96E"/>
    <w:rsid w:val="3D0A9892"/>
    <w:rsid w:val="3E192C66"/>
    <w:rsid w:val="3FD79D39"/>
    <w:rsid w:val="4A446072"/>
    <w:rsid w:val="52694629"/>
    <w:rsid w:val="593F41A5"/>
    <w:rsid w:val="5A1CFD60"/>
    <w:rsid w:val="5D68E123"/>
    <w:rsid w:val="6451CACF"/>
    <w:rsid w:val="67AE9998"/>
    <w:rsid w:val="689E33FC"/>
    <w:rsid w:val="68E35553"/>
    <w:rsid w:val="6A36C4BF"/>
    <w:rsid w:val="7050BCB6"/>
    <w:rsid w:val="7CCA2D81"/>
    <w:rsid w:val="7F11E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A85ECA"/>
  <w15:chartTrackingRefBased/>
  <w15:docId w15:val="{645EAFBB-171E-49F3-B6D1-4580D8DD9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3FB"/>
    <w:rPr>
      <w:sz w:val="22"/>
    </w:rPr>
  </w:style>
  <w:style w:type="paragraph" w:styleId="Heading1">
    <w:name w:val="heading 1"/>
    <w:basedOn w:val="Normal"/>
    <w:next w:val="Normal"/>
    <w:link w:val="Heading1Char"/>
    <w:uiPriority w:val="3"/>
    <w:qFormat/>
    <w:rsid w:val="002C79E6"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C00F8F"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3"/>
    <w:unhideWhenUsed/>
    <w:qFormat/>
    <w:rsid w:val="00C00F8F"/>
    <w:pPr>
      <w:keepNext/>
      <w:keepLines/>
      <w:ind w:firstLine="0"/>
      <w:outlineLvl w:val="2"/>
    </w:pPr>
    <w:rPr>
      <w:rFonts w:asciiTheme="majorHAnsi" w:eastAsiaTheme="majorEastAsia" w:hAnsiTheme="majorHAnsi" w:cstheme="majorBidi"/>
      <w:b/>
      <w:bCs/>
      <w:i/>
    </w:rPr>
  </w:style>
  <w:style w:type="paragraph" w:styleId="Heading4">
    <w:name w:val="heading 4"/>
    <w:basedOn w:val="Normal"/>
    <w:next w:val="Normal"/>
    <w:link w:val="Heading4Char"/>
    <w:uiPriority w:val="3"/>
    <w:unhideWhenUsed/>
    <w:qFormat/>
    <w:rsid w:val="00664C1A"/>
    <w:pPr>
      <w:keepNext/>
      <w:keepLines/>
      <w:outlineLvl w:val="3"/>
    </w:pPr>
    <w:rPr>
      <w:rFonts w:asciiTheme="majorHAnsi" w:eastAsiaTheme="majorEastAsia" w:hAnsiTheme="majorHAnsi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3"/>
    <w:unhideWhenUsed/>
    <w:qFormat/>
    <w:rsid w:val="00664C1A"/>
    <w:pPr>
      <w:keepNext/>
      <w:keepLines/>
      <w:outlineLvl w:val="4"/>
    </w:pPr>
    <w:rPr>
      <w:rFonts w:asciiTheme="majorHAnsi" w:eastAsiaTheme="majorEastAsia" w:hAnsiTheme="majorHAnsi" w:cstheme="majorBidi"/>
      <w:b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next w:val="Normal"/>
    <w:uiPriority w:val="15"/>
    <w:qFormat/>
    <w:rsid w:val="002C79E6"/>
    <w:pPr>
      <w:pageBreakBefore/>
      <w:ind w:firstLine="0"/>
      <w:jc w:val="center"/>
      <w:outlineLvl w:val="0"/>
    </w:pPr>
    <w:rPr>
      <w:rFonts w:asciiTheme="majorHAnsi" w:eastAsiaTheme="majorEastAsia" w:hAnsiTheme="majorHAnsi" w:cstheme="majorBidi"/>
      <w:b/>
      <w:color w:val="auto"/>
    </w:rPr>
  </w:style>
  <w:style w:type="paragraph" w:styleId="Header">
    <w:name w:val="header"/>
    <w:basedOn w:val="Normal"/>
    <w:link w:val="HeaderChar"/>
    <w:uiPriority w:val="99"/>
    <w:unhideWhenUsed/>
    <w:qFormat/>
    <w:pPr>
      <w:spacing w:line="240" w:lineRule="auto"/>
      <w:ind w:firstLine="0"/>
    </w:pPr>
  </w:style>
  <w:style w:type="character" w:customStyle="1" w:styleId="HeaderChar">
    <w:name w:val="Header Char"/>
    <w:basedOn w:val="DefaultParagraphFont"/>
    <w:link w:val="Header"/>
    <w:uiPriority w:val="99"/>
    <w:rPr>
      <w:kern w:val="2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NoSpacing">
    <w:name w:val="No Spacing"/>
    <w:aliases w:val="No Indent"/>
    <w:uiPriority w:val="3"/>
    <w:qFormat/>
    <w:rsid w:val="00B863FB"/>
    <w:pPr>
      <w:ind w:firstLine="0"/>
    </w:pPr>
    <w:rPr>
      <w:sz w:val="22"/>
    </w:rPr>
  </w:style>
  <w:style w:type="character" w:customStyle="1" w:styleId="Heading1Char">
    <w:name w:val="Heading 1 Char"/>
    <w:basedOn w:val="DefaultParagraphFont"/>
    <w:link w:val="Heading1"/>
    <w:uiPriority w:val="3"/>
    <w:rsid w:val="002C79E6"/>
    <w:rPr>
      <w:rFonts w:asciiTheme="majorHAnsi" w:eastAsiaTheme="majorEastAsia" w:hAnsiTheme="majorHAnsi" w:cstheme="majorBidi"/>
      <w:b/>
      <w:bCs/>
      <w:sz w:val="22"/>
    </w:rPr>
  </w:style>
  <w:style w:type="character" w:customStyle="1" w:styleId="Heading2Char">
    <w:name w:val="Heading 2 Char"/>
    <w:basedOn w:val="DefaultParagraphFont"/>
    <w:link w:val="Heading2"/>
    <w:uiPriority w:val="3"/>
    <w:rsid w:val="00C00F8F"/>
    <w:rPr>
      <w:rFonts w:asciiTheme="majorHAnsi" w:eastAsiaTheme="majorEastAsia" w:hAnsiTheme="majorHAnsi" w:cstheme="majorBidi"/>
      <w:b/>
      <w:bCs/>
      <w:sz w:val="22"/>
    </w:rPr>
  </w:style>
  <w:style w:type="paragraph" w:styleId="Title">
    <w:name w:val="Title"/>
    <w:basedOn w:val="Normal"/>
    <w:next w:val="Normal"/>
    <w:link w:val="TitleChar"/>
    <w:uiPriority w:val="16"/>
    <w:qFormat/>
    <w:rsid w:val="00B863FB"/>
    <w:pPr>
      <w:ind w:firstLine="0"/>
      <w:contextualSpacing/>
      <w:jc w:val="center"/>
    </w:pPr>
    <w:rPr>
      <w:rFonts w:asciiTheme="majorHAnsi" w:eastAsiaTheme="majorEastAsia" w:hAnsiTheme="majorHAnsi" w:cstheme="majorBidi"/>
      <w:b/>
    </w:rPr>
  </w:style>
  <w:style w:type="character" w:customStyle="1" w:styleId="TitleChar">
    <w:name w:val="Title Char"/>
    <w:basedOn w:val="DefaultParagraphFont"/>
    <w:link w:val="Title"/>
    <w:uiPriority w:val="16"/>
    <w:rsid w:val="00B863FB"/>
    <w:rPr>
      <w:rFonts w:asciiTheme="majorHAnsi" w:eastAsiaTheme="majorEastAsia" w:hAnsiTheme="majorHAnsi" w:cstheme="majorBidi"/>
      <w:b/>
      <w:sz w:val="22"/>
    </w:rPr>
  </w:style>
  <w:style w:type="character" w:styleId="Emphasis">
    <w:name w:val="Emphasis"/>
    <w:basedOn w:val="DefaultParagraphFont"/>
    <w:uiPriority w:val="3"/>
    <w:unhideWhenUsed/>
    <w:qFormat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3"/>
    <w:rsid w:val="00C00F8F"/>
    <w:rPr>
      <w:rFonts w:asciiTheme="majorHAnsi" w:eastAsiaTheme="majorEastAsia" w:hAnsiTheme="majorHAnsi" w:cstheme="majorBidi"/>
      <w:b/>
      <w:bCs/>
      <w:i/>
      <w:sz w:val="22"/>
    </w:rPr>
  </w:style>
  <w:style w:type="character" w:customStyle="1" w:styleId="Heading4Char">
    <w:name w:val="Heading 4 Char"/>
    <w:basedOn w:val="DefaultParagraphFont"/>
    <w:link w:val="Heading4"/>
    <w:uiPriority w:val="3"/>
    <w:rsid w:val="00664C1A"/>
    <w:rPr>
      <w:rFonts w:asciiTheme="majorHAnsi" w:eastAsiaTheme="majorEastAsia" w:hAnsiTheme="majorHAnsi" w:cstheme="majorBidi"/>
      <w:b/>
      <w:bCs/>
      <w:iCs/>
      <w:sz w:val="22"/>
    </w:rPr>
  </w:style>
  <w:style w:type="character" w:customStyle="1" w:styleId="Heading5Char">
    <w:name w:val="Heading 5 Char"/>
    <w:basedOn w:val="DefaultParagraphFont"/>
    <w:link w:val="Heading5"/>
    <w:uiPriority w:val="3"/>
    <w:rsid w:val="00664C1A"/>
    <w:rPr>
      <w:rFonts w:asciiTheme="majorHAnsi" w:eastAsiaTheme="majorEastAsia" w:hAnsiTheme="majorHAnsi" w:cstheme="majorBidi"/>
      <w:b/>
      <w:i/>
      <w:iCs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kern w:val="24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rsid w:val="000D4642"/>
    <w:pPr>
      <w:ind w:left="720" w:hanging="720"/>
    </w:p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DDDDDD" w:themeColor="accent1" w:shadow="1"/>
        <w:left w:val="single" w:sz="2" w:space="10" w:color="DDDDDD" w:themeColor="accent1" w:shadow="1"/>
        <w:bottom w:val="single" w:sz="2" w:space="10" w:color="DDDDDD" w:themeColor="accent1" w:shadow="1"/>
        <w:right w:val="single" w:sz="2" w:space="10" w:color="DDDDDD" w:themeColor="accent1" w:shadow="1"/>
      </w:pBdr>
      <w:ind w:left="1152" w:right="1152" w:firstLine="0"/>
    </w:pPr>
    <w:rPr>
      <w:i/>
      <w:iCs/>
      <w:color w:val="DDDDD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kern w:val="24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kern w:val="24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  <w:ind w:firstLine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kern w:val="24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kern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kern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kern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kern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 w:firstLine="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kern w:val="24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  <w:ind w:firstLine="0"/>
    </w:pPr>
    <w:rPr>
      <w:i/>
      <w:iCs/>
      <w:color w:val="000000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kern w:val="24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  <w:ind w:firstLine="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kern w:val="24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kern w:val="24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customStyle="1" w:styleId="DateChar">
    <w:name w:val="Date Char"/>
    <w:basedOn w:val="DefaultParagraphFont"/>
    <w:link w:val="Date"/>
    <w:uiPriority w:val="99"/>
    <w:semiHidden/>
    <w:rPr>
      <w:kern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kern w:val="24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kern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kern w:val="24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pPr>
      <w:spacing w:line="240" w:lineRule="auto"/>
      <w:ind w:firstLine="0"/>
    </w:pPr>
    <w:rPr>
      <w:rFonts w:asciiTheme="majorHAnsi" w:eastAsiaTheme="majorEastAsia" w:hAnsiTheme="majorHAnsi" w:cstheme="majorBidi"/>
      <w:sz w:val="20"/>
      <w:szCs w:val="20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6E6E6E" w:themeColor="accent1" w:themeShade="7F"/>
      <w:kern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6E6E6E" w:themeColor="accent1" w:themeShade="7F"/>
      <w:kern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kern w:val="24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kern w:val="24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kern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DDDDDD" w:themeColor="accent1"/>
        <w:bottom w:val="single" w:sz="4" w:space="10" w:color="DDDDDD" w:themeColor="accent1"/>
      </w:pBdr>
      <w:spacing w:before="360" w:after="360"/>
      <w:ind w:left="864" w:right="864" w:firstLine="0"/>
      <w:jc w:val="center"/>
    </w:pPr>
    <w:rPr>
      <w:i/>
      <w:iCs/>
      <w:color w:val="DDDDD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DDDDDD" w:themeColor="accent1"/>
      <w:kern w:val="24"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"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pPr>
      <w:ind w:left="720" w:firstLine="0"/>
      <w:contextualSpacing/>
    </w:p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kern w:val="24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 w:cs="Consolas"/>
      <w:kern w:val="24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664C1A"/>
    <w:pPr>
      <w:ind w:left="720" w:firstLine="0"/>
    </w:pPr>
    <w:rPr>
      <w:iCs/>
      <w:color w:val="auto"/>
    </w:rPr>
  </w:style>
  <w:style w:type="character" w:customStyle="1" w:styleId="QuoteChar">
    <w:name w:val="Quote Char"/>
    <w:basedOn w:val="DefaultParagraphFont"/>
    <w:link w:val="Quote"/>
    <w:uiPriority w:val="29"/>
    <w:rsid w:val="00664C1A"/>
    <w:rPr>
      <w:iCs/>
      <w:color w:val="auto"/>
      <w:sz w:val="22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kern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kern w:val="24"/>
    </w:rPr>
  </w:style>
  <w:style w:type="paragraph" w:customStyle="1" w:styleId="Title2">
    <w:name w:val="Title 2"/>
    <w:basedOn w:val="Normal"/>
    <w:uiPriority w:val="1"/>
    <w:qFormat/>
    <w:pPr>
      <w:ind w:firstLine="0"/>
      <w:jc w:val="center"/>
    </w:p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otnoteReference">
    <w:name w:val="footnote reference"/>
    <w:basedOn w:val="DefaultParagraphFont"/>
    <w:uiPriority w:val="99"/>
    <w:unhideWhenUsed/>
    <w:qFormat/>
    <w:rPr>
      <w:vertAlign w:val="superscript"/>
    </w:rPr>
  </w:style>
  <w:style w:type="table" w:customStyle="1" w:styleId="APAReport">
    <w:name w:val="APA Report"/>
    <w:basedOn w:val="TableNormal"/>
    <w:uiPriority w:val="99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eFigure">
    <w:name w:val="Table/Figure"/>
    <w:basedOn w:val="Normal"/>
    <w:uiPriority w:val="4"/>
    <w:qFormat/>
    <w:pPr>
      <w:spacing w:before="240"/>
      <w:ind w:firstLine="0"/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kern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86440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Pr>
      <w:color w:val="5F5F5F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8"/>
    <w:qFormat/>
    <w:rsid w:val="00B863FB"/>
    <w:pPr>
      <w:ind w:firstLine="0"/>
      <w:jc w:val="center"/>
    </w:pPr>
    <w:rPr>
      <w:rFonts w:eastAsia="Calibri" w:cs="Calibri"/>
      <w:szCs w:val="22"/>
    </w:rPr>
  </w:style>
  <w:style w:type="character" w:customStyle="1" w:styleId="SubtitleChar">
    <w:name w:val="Subtitle Char"/>
    <w:basedOn w:val="DefaultParagraphFont"/>
    <w:link w:val="Subtitle"/>
    <w:uiPriority w:val="18"/>
    <w:rsid w:val="00B863FB"/>
    <w:rPr>
      <w:rFonts w:eastAsia="Calibri" w:cs="Calibri"/>
      <w:sz w:val="22"/>
      <w:szCs w:val="22"/>
    </w:rPr>
  </w:style>
  <w:style w:type="paragraph" w:customStyle="1" w:styleId="whitespace-pre-wrap">
    <w:name w:val="whitespace-pre-wrap"/>
    <w:basedOn w:val="Normal"/>
    <w:rsid w:val="00FA0459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color w:val="auto"/>
      <w:sz w:val="24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BE4C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19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4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2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92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61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07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87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3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cott\AppData\Roaming\Microsoft\Templates\Student%20APA%20Style%20paper%207th%20edition.dotx" TargetMode="Externa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03CE46F3008D40B6D92C1C6CC74FE8" ma:contentTypeVersion="12" ma:contentTypeDescription="Create a new document." ma:contentTypeScope="" ma:versionID="7b5ad2d505932e21f735af4411b66dd0">
  <xsd:schema xmlns:xsd="http://www.w3.org/2001/XMLSchema" xmlns:xs="http://www.w3.org/2001/XMLSchema" xmlns:p="http://schemas.microsoft.com/office/2006/metadata/properties" xmlns:ns3="871644b8-cf30-4c88-8193-f0696b7d8830" targetNamespace="http://schemas.microsoft.com/office/2006/metadata/properties" ma:root="true" ma:fieldsID="7165f3cf63d8d9643be589da26925c10" ns3:_="">
    <xsd:import namespace="871644b8-cf30-4c88-8193-f0696b7d883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_activity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44b8-cf30-4c88-8193-f0696b7d88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71644b8-cf30-4c88-8193-f0696b7d8830" xsi:nil="true"/>
  </documentManagement>
</p:properties>
</file>

<file path=customXml/itemProps1.xml><?xml version="1.0" encoding="utf-8"?>
<ds:datastoreItem xmlns:ds="http://schemas.openxmlformats.org/officeDocument/2006/customXml" ds:itemID="{676608B1-A148-495A-80CE-F0BD5CC963A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D0AD31F-140F-44B6-8055-C36967536D6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BD30065-A374-4EC8-A41F-89AEF38847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1644b8-cf30-4c88-8193-f0696b7d88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ADCF06E-81A5-4D29-A946-976E3F20FF44}">
  <ds:schemaRefs>
    <ds:schemaRef ds:uri="http://schemas.microsoft.com/office/2006/metadata/properties"/>
    <ds:schemaRef ds:uri="http://schemas.microsoft.com/office/infopath/2007/PartnerControls"/>
    <ds:schemaRef ds:uri="871644b8-cf30-4c88-8193-f0696b7d8830"/>
  </ds:schemaRefs>
</ds:datastoreItem>
</file>

<file path=docMetadata/LabelInfo.xml><?xml version="1.0" encoding="utf-8"?>
<clbl:labelList xmlns:clbl="http://schemas.microsoft.com/office/2020/mipLabelMetadata">
  <clbl:label id="{26feded2-a083-4777-8052-06ad5ef53556}" enabled="0" method="" siteId="{26feded2-a083-4777-8052-06ad5ef5355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Student APA Style paper 7th edition</Template>
  <TotalTime>0</TotalTime>
  <Pages>2</Pages>
  <Words>20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Johnson</dc:creator>
  <cp:keywords/>
  <dc:description/>
  <cp:lastModifiedBy>Rileigh</cp:lastModifiedBy>
  <cp:revision>3</cp:revision>
  <dcterms:created xsi:type="dcterms:W3CDTF">2026-04-20T04:16:00Z</dcterms:created>
  <dcterms:modified xsi:type="dcterms:W3CDTF">2026-04-20T04:16:00Z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0x010100CD03CE46F3008D40B6D92C1C6CC74FE8</vt:lpwstr>
  </property>
</Properties>
</file>