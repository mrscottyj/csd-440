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259E3A99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580C00">
        <w:t>6</w:t>
      </w:r>
      <w:r w:rsidR="00D851A1">
        <w:t>.</w:t>
      </w:r>
      <w:r w:rsidR="00BE4CB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1E2295FE" w:rsidR="002C79E6" w:rsidRDefault="00182361" w:rsidP="002C79E6">
      <w:pPr>
        <w:pStyle w:val="Subtitle"/>
      </w:pPr>
      <w:r>
        <w:t>CSD</w:t>
      </w:r>
      <w:r w:rsidR="00A25B97">
        <w:t>440</w:t>
      </w:r>
      <w:r w:rsidR="00630EBF">
        <w:t>:</w:t>
      </w:r>
      <w:r w:rsidR="002C79E6">
        <w:t xml:space="preserve"> </w:t>
      </w:r>
      <w:r w:rsidR="00A25B97">
        <w:t>Server Side Scripting</w:t>
      </w:r>
    </w:p>
    <w:p w14:paraId="6649DFC2" w14:textId="35B66CF1" w:rsidR="002C79E6" w:rsidRDefault="00EC646B" w:rsidP="002C79E6">
      <w:pPr>
        <w:pStyle w:val="Subtitle"/>
      </w:pPr>
      <w:r>
        <w:t xml:space="preserve">Professor </w:t>
      </w:r>
      <w:r w:rsidR="00A25B97">
        <w:t>Payne</w:t>
      </w:r>
    </w:p>
    <w:p w14:paraId="143BF588" w14:textId="07930DB8" w:rsidR="00AD500B" w:rsidRDefault="00A25B97" w:rsidP="00AD500B">
      <w:pPr>
        <w:pStyle w:val="Subtitle"/>
      </w:pPr>
      <w:r>
        <w:t xml:space="preserve">April </w:t>
      </w:r>
      <w:r w:rsidR="00580C00">
        <w:t>24</w:t>
      </w:r>
      <w:r w:rsidR="0052674D">
        <w:t>th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42D8CFB8" w:rsidR="006540C5" w:rsidRPr="00DB2B83" w:rsidRDefault="00580C00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12A5A648" wp14:editId="217D8276">
            <wp:extent cx="5943600" cy="4138930"/>
            <wp:effectExtent l="0" t="0" r="0" b="0"/>
            <wp:docPr id="4505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4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0C5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BEAFC" w14:textId="77777777" w:rsidR="00D1467B" w:rsidRDefault="00D1467B">
      <w:pPr>
        <w:spacing w:line="240" w:lineRule="auto"/>
      </w:pPr>
      <w:r>
        <w:separator/>
      </w:r>
    </w:p>
    <w:p w14:paraId="564293EC" w14:textId="77777777" w:rsidR="00D1467B" w:rsidRDefault="00D1467B"/>
  </w:endnote>
  <w:endnote w:type="continuationSeparator" w:id="0">
    <w:p w14:paraId="31977F56" w14:textId="77777777" w:rsidR="00D1467B" w:rsidRDefault="00D1467B">
      <w:pPr>
        <w:spacing w:line="240" w:lineRule="auto"/>
      </w:pPr>
      <w:r>
        <w:continuationSeparator/>
      </w:r>
    </w:p>
    <w:p w14:paraId="1BFCC183" w14:textId="77777777" w:rsidR="00D1467B" w:rsidRDefault="00D1467B"/>
  </w:endnote>
  <w:endnote w:type="continuationNotice" w:id="1">
    <w:p w14:paraId="59423AF8" w14:textId="77777777" w:rsidR="00D1467B" w:rsidRDefault="00D1467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1862A" w14:textId="77777777" w:rsidR="00D1467B" w:rsidRDefault="00D1467B">
      <w:pPr>
        <w:spacing w:line="240" w:lineRule="auto"/>
      </w:pPr>
      <w:r>
        <w:separator/>
      </w:r>
    </w:p>
    <w:p w14:paraId="5154B174" w14:textId="77777777" w:rsidR="00D1467B" w:rsidRDefault="00D1467B"/>
  </w:footnote>
  <w:footnote w:type="continuationSeparator" w:id="0">
    <w:p w14:paraId="646F0798" w14:textId="77777777" w:rsidR="00D1467B" w:rsidRDefault="00D1467B">
      <w:pPr>
        <w:spacing w:line="240" w:lineRule="auto"/>
      </w:pPr>
      <w:r>
        <w:continuationSeparator/>
      </w:r>
    </w:p>
    <w:p w14:paraId="1283380D" w14:textId="77777777" w:rsidR="00D1467B" w:rsidRDefault="00D1467B"/>
  </w:footnote>
  <w:footnote w:type="continuationNotice" w:id="1">
    <w:p w14:paraId="4C8C6628" w14:textId="77777777" w:rsidR="00D1467B" w:rsidRDefault="00D1467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56CD8"/>
    <w:rsid w:val="00076018"/>
    <w:rsid w:val="0007788C"/>
    <w:rsid w:val="000820FA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337C6"/>
    <w:rsid w:val="002409F0"/>
    <w:rsid w:val="00246562"/>
    <w:rsid w:val="00247D4F"/>
    <w:rsid w:val="0025123B"/>
    <w:rsid w:val="00265D0C"/>
    <w:rsid w:val="0028014A"/>
    <w:rsid w:val="002906C5"/>
    <w:rsid w:val="00293364"/>
    <w:rsid w:val="00294AA1"/>
    <w:rsid w:val="00296538"/>
    <w:rsid w:val="002973B4"/>
    <w:rsid w:val="002C6DB7"/>
    <w:rsid w:val="002C79E6"/>
    <w:rsid w:val="002D7679"/>
    <w:rsid w:val="002E5B9D"/>
    <w:rsid w:val="002E7844"/>
    <w:rsid w:val="002F3AE9"/>
    <w:rsid w:val="00301E53"/>
    <w:rsid w:val="003116F6"/>
    <w:rsid w:val="003201F7"/>
    <w:rsid w:val="00370B00"/>
    <w:rsid w:val="00371416"/>
    <w:rsid w:val="003804CC"/>
    <w:rsid w:val="00386904"/>
    <w:rsid w:val="003C38ED"/>
    <w:rsid w:val="003C5D52"/>
    <w:rsid w:val="0045181C"/>
    <w:rsid w:val="00466597"/>
    <w:rsid w:val="0049417C"/>
    <w:rsid w:val="0050737A"/>
    <w:rsid w:val="005076F0"/>
    <w:rsid w:val="0052674D"/>
    <w:rsid w:val="00562889"/>
    <w:rsid w:val="00580C00"/>
    <w:rsid w:val="005A1681"/>
    <w:rsid w:val="005B537D"/>
    <w:rsid w:val="005C199E"/>
    <w:rsid w:val="005F1B81"/>
    <w:rsid w:val="0060127C"/>
    <w:rsid w:val="0060548B"/>
    <w:rsid w:val="0061471C"/>
    <w:rsid w:val="00630EBF"/>
    <w:rsid w:val="00643688"/>
    <w:rsid w:val="006540C5"/>
    <w:rsid w:val="00664C1A"/>
    <w:rsid w:val="0068410C"/>
    <w:rsid w:val="00685346"/>
    <w:rsid w:val="006B38E4"/>
    <w:rsid w:val="006C399E"/>
    <w:rsid w:val="0070322E"/>
    <w:rsid w:val="00760633"/>
    <w:rsid w:val="007B6E8C"/>
    <w:rsid w:val="007E2CF6"/>
    <w:rsid w:val="007F0973"/>
    <w:rsid w:val="00802318"/>
    <w:rsid w:val="00844EC1"/>
    <w:rsid w:val="0084601F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0DE2"/>
    <w:rsid w:val="008F4044"/>
    <w:rsid w:val="00903C0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95871"/>
    <w:rsid w:val="009A0826"/>
    <w:rsid w:val="009C7182"/>
    <w:rsid w:val="009D186D"/>
    <w:rsid w:val="009D61CD"/>
    <w:rsid w:val="00A13321"/>
    <w:rsid w:val="00A20BB7"/>
    <w:rsid w:val="00A218D5"/>
    <w:rsid w:val="00A25B97"/>
    <w:rsid w:val="00A32656"/>
    <w:rsid w:val="00A37379"/>
    <w:rsid w:val="00A417C1"/>
    <w:rsid w:val="00A57C8B"/>
    <w:rsid w:val="00A7797C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E714B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1467B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87CFC"/>
    <w:rsid w:val="00D91044"/>
    <w:rsid w:val="00DB2B83"/>
    <w:rsid w:val="00DC0E48"/>
    <w:rsid w:val="00DD7A79"/>
    <w:rsid w:val="00E06345"/>
    <w:rsid w:val="00E1704D"/>
    <w:rsid w:val="00E24C44"/>
    <w:rsid w:val="00E31F35"/>
    <w:rsid w:val="00E33482"/>
    <w:rsid w:val="00E41175"/>
    <w:rsid w:val="00E51C40"/>
    <w:rsid w:val="00E60A64"/>
    <w:rsid w:val="00E67454"/>
    <w:rsid w:val="00E96400"/>
    <w:rsid w:val="00EB7CFC"/>
    <w:rsid w:val="00EC289F"/>
    <w:rsid w:val="00EC646B"/>
    <w:rsid w:val="00EF55C5"/>
    <w:rsid w:val="00F0070F"/>
    <w:rsid w:val="00F06D72"/>
    <w:rsid w:val="00F6242A"/>
    <w:rsid w:val="00F720BB"/>
    <w:rsid w:val="00FA0459"/>
    <w:rsid w:val="00FB0520"/>
    <w:rsid w:val="00FB1728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Scott Johnson</cp:lastModifiedBy>
  <cp:revision>3</cp:revision>
  <dcterms:created xsi:type="dcterms:W3CDTF">2026-04-27T03:32:00Z</dcterms:created>
  <dcterms:modified xsi:type="dcterms:W3CDTF">2026-04-27T03:37:00Z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