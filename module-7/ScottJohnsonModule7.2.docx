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122E2EE3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9D1479">
        <w:t>7</w:t>
      </w:r>
      <w:r w:rsidR="00D851A1">
        <w:t>.</w:t>
      </w:r>
      <w:r w:rsidR="004F06B7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7682DA96" w:rsidR="002C79E6" w:rsidRDefault="00182361" w:rsidP="002C79E6">
      <w:pPr>
        <w:pStyle w:val="Subtitle"/>
      </w:pPr>
      <w:r>
        <w:t>CSD</w:t>
      </w:r>
      <w:r w:rsidR="004F06B7">
        <w:t xml:space="preserve">440: </w:t>
      </w:r>
      <w:proofErr w:type="gramStart"/>
      <w:r w:rsidR="004F06B7">
        <w:t>Server Side</w:t>
      </w:r>
      <w:proofErr w:type="gramEnd"/>
      <w:r w:rsidR="004F06B7">
        <w:t xml:space="preserve"> Scripting</w:t>
      </w:r>
    </w:p>
    <w:p w14:paraId="6649DFC2" w14:textId="1A8E73A2" w:rsidR="002C79E6" w:rsidRDefault="00EC646B" w:rsidP="002C79E6">
      <w:pPr>
        <w:pStyle w:val="Subtitle"/>
      </w:pPr>
      <w:r>
        <w:t xml:space="preserve">Professor </w:t>
      </w:r>
      <w:r w:rsidR="004F06B7">
        <w:t>Payne</w:t>
      </w:r>
    </w:p>
    <w:p w14:paraId="143BF588" w14:textId="3EBE5B20" w:rsidR="00AD500B" w:rsidRDefault="009D1479" w:rsidP="00AD500B">
      <w:pPr>
        <w:pStyle w:val="Subtitle"/>
      </w:pPr>
      <w:r>
        <w:t>May</w:t>
      </w:r>
      <w:r w:rsidR="00A25B97">
        <w:t xml:space="preserve"> 1</w:t>
      </w:r>
      <w:r>
        <w:t>st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6369FE8E" w14:textId="77777777" w:rsidR="001F32DB" w:rsidRDefault="001F32DB" w:rsidP="001F32DB">
      <w:pPr>
        <w:ind w:firstLine="0"/>
      </w:pPr>
    </w:p>
    <w:p w14:paraId="2700E101" w14:textId="7A88D13D" w:rsidR="006540C5" w:rsidRDefault="004F06B7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6DD00718" wp14:editId="57B09CDA">
            <wp:extent cx="5943600" cy="4547870"/>
            <wp:effectExtent l="0" t="0" r="0" b="5080"/>
            <wp:docPr id="17413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3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AE6D" w14:textId="01AB8D81" w:rsidR="004F06B7" w:rsidRDefault="004F06B7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2D603B7F" wp14:editId="6655F2B6">
            <wp:extent cx="5943600" cy="4319905"/>
            <wp:effectExtent l="0" t="0" r="0" b="4445"/>
            <wp:docPr id="3259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3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2BFF" w14:textId="2F0CBE2B" w:rsidR="004F06B7" w:rsidRPr="00DB2B83" w:rsidRDefault="004F06B7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16E83DFB" wp14:editId="363175F5">
            <wp:extent cx="5943600" cy="3519805"/>
            <wp:effectExtent l="0" t="0" r="0" b="4445"/>
            <wp:docPr id="126541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15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6B7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5D7D6" w14:textId="77777777" w:rsidR="00480126" w:rsidRDefault="00480126">
      <w:pPr>
        <w:spacing w:line="240" w:lineRule="auto"/>
      </w:pPr>
      <w:r>
        <w:separator/>
      </w:r>
    </w:p>
    <w:p w14:paraId="7E2626CC" w14:textId="77777777" w:rsidR="00480126" w:rsidRDefault="00480126"/>
  </w:endnote>
  <w:endnote w:type="continuationSeparator" w:id="0">
    <w:p w14:paraId="00FF75CC" w14:textId="77777777" w:rsidR="00480126" w:rsidRDefault="00480126">
      <w:pPr>
        <w:spacing w:line="240" w:lineRule="auto"/>
      </w:pPr>
      <w:r>
        <w:continuationSeparator/>
      </w:r>
    </w:p>
    <w:p w14:paraId="6356C576" w14:textId="77777777" w:rsidR="00480126" w:rsidRDefault="00480126"/>
  </w:endnote>
  <w:endnote w:type="continuationNotice" w:id="1">
    <w:p w14:paraId="075D0DC1" w14:textId="77777777" w:rsidR="00480126" w:rsidRDefault="0048012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D6B2" w14:textId="77777777" w:rsidR="00480126" w:rsidRDefault="00480126">
      <w:pPr>
        <w:spacing w:line="240" w:lineRule="auto"/>
      </w:pPr>
      <w:r>
        <w:separator/>
      </w:r>
    </w:p>
    <w:p w14:paraId="6CB33B10" w14:textId="77777777" w:rsidR="00480126" w:rsidRDefault="00480126"/>
  </w:footnote>
  <w:footnote w:type="continuationSeparator" w:id="0">
    <w:p w14:paraId="6478B11F" w14:textId="77777777" w:rsidR="00480126" w:rsidRDefault="00480126">
      <w:pPr>
        <w:spacing w:line="240" w:lineRule="auto"/>
      </w:pPr>
      <w:r>
        <w:continuationSeparator/>
      </w:r>
    </w:p>
    <w:p w14:paraId="052FCEBA" w14:textId="77777777" w:rsidR="00480126" w:rsidRDefault="00480126"/>
  </w:footnote>
  <w:footnote w:type="continuationNotice" w:id="1">
    <w:p w14:paraId="0F117977" w14:textId="77777777" w:rsidR="00480126" w:rsidRDefault="0048012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33323A54"/>
    <w:multiLevelType w:val="multilevel"/>
    <w:tmpl w:val="C45E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219173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560CF"/>
    <w:rsid w:val="00056CD8"/>
    <w:rsid w:val="0007788C"/>
    <w:rsid w:val="000820FA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1F32DB"/>
    <w:rsid w:val="002057EB"/>
    <w:rsid w:val="002337C6"/>
    <w:rsid w:val="002409F0"/>
    <w:rsid w:val="00246562"/>
    <w:rsid w:val="00247D4F"/>
    <w:rsid w:val="0025123B"/>
    <w:rsid w:val="0028014A"/>
    <w:rsid w:val="002906C5"/>
    <w:rsid w:val="00293364"/>
    <w:rsid w:val="00294AA1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71416"/>
    <w:rsid w:val="003804CC"/>
    <w:rsid w:val="00386904"/>
    <w:rsid w:val="003C38ED"/>
    <w:rsid w:val="003C5D52"/>
    <w:rsid w:val="0045181C"/>
    <w:rsid w:val="00466597"/>
    <w:rsid w:val="00480126"/>
    <w:rsid w:val="0049417C"/>
    <w:rsid w:val="004F06B7"/>
    <w:rsid w:val="0050737A"/>
    <w:rsid w:val="005076F0"/>
    <w:rsid w:val="0052674D"/>
    <w:rsid w:val="00562889"/>
    <w:rsid w:val="0058297D"/>
    <w:rsid w:val="005A1681"/>
    <w:rsid w:val="005B537D"/>
    <w:rsid w:val="005C199E"/>
    <w:rsid w:val="005F1B81"/>
    <w:rsid w:val="0060127C"/>
    <w:rsid w:val="0060548B"/>
    <w:rsid w:val="0061471C"/>
    <w:rsid w:val="00630EBF"/>
    <w:rsid w:val="00643688"/>
    <w:rsid w:val="006540C5"/>
    <w:rsid w:val="00660676"/>
    <w:rsid w:val="00664C1A"/>
    <w:rsid w:val="0068410C"/>
    <w:rsid w:val="00685346"/>
    <w:rsid w:val="006B38E4"/>
    <w:rsid w:val="006C399E"/>
    <w:rsid w:val="0070322E"/>
    <w:rsid w:val="00745309"/>
    <w:rsid w:val="00760633"/>
    <w:rsid w:val="007B6E8C"/>
    <w:rsid w:val="007E2CF6"/>
    <w:rsid w:val="007F0973"/>
    <w:rsid w:val="00802318"/>
    <w:rsid w:val="00844EC1"/>
    <w:rsid w:val="0084601F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0DE2"/>
    <w:rsid w:val="008F4044"/>
    <w:rsid w:val="00903C0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95871"/>
    <w:rsid w:val="009A0826"/>
    <w:rsid w:val="009C7182"/>
    <w:rsid w:val="009D1479"/>
    <w:rsid w:val="009D186D"/>
    <w:rsid w:val="009D61CD"/>
    <w:rsid w:val="00A13321"/>
    <w:rsid w:val="00A20BB7"/>
    <w:rsid w:val="00A218D5"/>
    <w:rsid w:val="00A25B97"/>
    <w:rsid w:val="00A32656"/>
    <w:rsid w:val="00A37379"/>
    <w:rsid w:val="00A417C1"/>
    <w:rsid w:val="00A57C8B"/>
    <w:rsid w:val="00A7797C"/>
    <w:rsid w:val="00A934C4"/>
    <w:rsid w:val="00A9460B"/>
    <w:rsid w:val="00AB32BB"/>
    <w:rsid w:val="00AC50F8"/>
    <w:rsid w:val="00AD500B"/>
    <w:rsid w:val="00AE0911"/>
    <w:rsid w:val="00AE161D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E714B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06345"/>
    <w:rsid w:val="00E1704D"/>
    <w:rsid w:val="00E24C44"/>
    <w:rsid w:val="00E31F35"/>
    <w:rsid w:val="00E33482"/>
    <w:rsid w:val="00E41175"/>
    <w:rsid w:val="00E51C40"/>
    <w:rsid w:val="00E60A64"/>
    <w:rsid w:val="00E67454"/>
    <w:rsid w:val="00E96400"/>
    <w:rsid w:val="00EB7CFC"/>
    <w:rsid w:val="00EC289F"/>
    <w:rsid w:val="00EC646B"/>
    <w:rsid w:val="00EF55C5"/>
    <w:rsid w:val="00F0070F"/>
    <w:rsid w:val="00F06D72"/>
    <w:rsid w:val="00F6242A"/>
    <w:rsid w:val="00F720BB"/>
    <w:rsid w:val="00F867EE"/>
    <w:rsid w:val="00FA0459"/>
    <w:rsid w:val="00FB0520"/>
    <w:rsid w:val="00FB1728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46</TotalTime>
  <Pages>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Scott Johnson</cp:lastModifiedBy>
  <cp:revision>3</cp:revision>
  <dcterms:created xsi:type="dcterms:W3CDTF">2026-05-03T18:32:00Z</dcterms:created>
  <dcterms:modified xsi:type="dcterms:W3CDTF">2026-05-03T18:40:00Z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